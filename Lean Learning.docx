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19F1" w14:textId="6D02C898" w:rsidR="00807843" w:rsidRDefault="00E64FD3">
      <w:pPr>
        <w:pStyle w:val="Heading1"/>
      </w:pPr>
      <w:r>
        <w:t>Lean Learning</w:t>
      </w:r>
    </w:p>
    <w:p w14:paraId="3ABCE492" w14:textId="7B6E1EE6" w:rsidR="00807843" w:rsidRDefault="00E64FD3" w:rsidP="00E64FD3">
      <w:pPr>
        <w:pStyle w:val="ListBullet"/>
      </w:pPr>
      <w:r>
        <w:t xml:space="preserve">It </w:t>
      </w:r>
      <w:proofErr w:type="spellStart"/>
      <w:r>
        <w:t>ain’t</w:t>
      </w:r>
      <w:proofErr w:type="spellEnd"/>
      <w:r>
        <w:t xml:space="preserve"> what you don’t know that gets you into trouble. It is what you know for sure that just </w:t>
      </w:r>
      <w:proofErr w:type="spellStart"/>
      <w:r>
        <w:t>ain’t</w:t>
      </w:r>
      <w:proofErr w:type="spellEnd"/>
      <w:r>
        <w:t xml:space="preserve"> so. ----Mark Twin</w:t>
      </w:r>
    </w:p>
    <w:p w14:paraId="7B997ACB" w14:textId="77777777" w:rsidR="00807843" w:rsidRDefault="000F312B">
      <w:pPr>
        <w:pStyle w:val="Heading2"/>
      </w:pPr>
      <w:r>
        <w:rPr>
          <w:lang w:val="en-GB" w:bidi="en-GB"/>
        </w:rPr>
        <w:t xml:space="preserve">To learn more and get OneNote, visit </w:t>
      </w:r>
      <w:hyperlink r:id="rId7" w:history="1">
        <w:r>
          <w:rPr>
            <w:rStyle w:val="Hyperlink"/>
            <w:lang w:val="en-GB" w:bidi="en-GB"/>
          </w:rPr>
          <w:t>www.onenote.com</w:t>
        </w:r>
      </w:hyperlink>
      <w:r>
        <w:rPr>
          <w:lang w:val="en-GB" w:bidi="en-GB"/>
        </w:rPr>
        <w:t>.</w:t>
      </w:r>
    </w:p>
    <w:sectPr w:rsidR="00807843">
      <w:footerReference w:type="default" r:id="rId8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9314B" w14:textId="77777777" w:rsidR="00075FDF" w:rsidRDefault="00075FDF">
      <w:r>
        <w:separator/>
      </w:r>
    </w:p>
    <w:p w14:paraId="0C24F09A" w14:textId="77777777" w:rsidR="00075FDF" w:rsidRDefault="00075FDF"/>
  </w:endnote>
  <w:endnote w:type="continuationSeparator" w:id="0">
    <w:p w14:paraId="258EB3A2" w14:textId="77777777" w:rsidR="00075FDF" w:rsidRDefault="00075FDF">
      <w:r>
        <w:continuationSeparator/>
      </w:r>
    </w:p>
    <w:p w14:paraId="6E8E05AC" w14:textId="77777777" w:rsidR="00075FDF" w:rsidRDefault="00075F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834ED6" w14:textId="77777777" w:rsidR="00807843" w:rsidRDefault="000F312B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>
          <w:rPr>
            <w:noProof/>
            <w:lang w:val="en-GB" w:bidi="en-GB"/>
          </w:rPr>
          <w:t>0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6E013" w14:textId="77777777" w:rsidR="00075FDF" w:rsidRDefault="00075FDF">
      <w:r>
        <w:separator/>
      </w:r>
    </w:p>
    <w:p w14:paraId="32DF0CD3" w14:textId="77777777" w:rsidR="00075FDF" w:rsidRDefault="00075FDF"/>
  </w:footnote>
  <w:footnote w:type="continuationSeparator" w:id="0">
    <w:p w14:paraId="21D7DCB1" w14:textId="77777777" w:rsidR="00075FDF" w:rsidRDefault="00075FDF">
      <w:r>
        <w:continuationSeparator/>
      </w:r>
    </w:p>
    <w:p w14:paraId="713A494A" w14:textId="77777777" w:rsidR="00075FDF" w:rsidRDefault="00075F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71362656">
    <w:abstractNumId w:val="1"/>
  </w:num>
  <w:num w:numId="2" w16cid:durableId="784546277">
    <w:abstractNumId w:val="0"/>
  </w:num>
  <w:num w:numId="3" w16cid:durableId="360205842">
    <w:abstractNumId w:val="2"/>
  </w:num>
  <w:num w:numId="4" w16cid:durableId="2259179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FD3"/>
    <w:rsid w:val="00075FDF"/>
    <w:rsid w:val="000F312B"/>
    <w:rsid w:val="00807843"/>
    <w:rsid w:val="00E6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6B130"/>
  <w15:chartTrackingRefBased/>
  <w15:docId w15:val="{A2D1F3FC-29EB-BF41-9EFA-68673FCB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go.microsoft.com/fwlink/?LinkID=5238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uodan/Library/Containers/com.microsoft.Word/Data/Library/Application%20Support/Microsoft/Office/16.0/DTS/en-GB%7b676A8E72-2489-574D-8D05-BE4469D656E7%7d/%7b489D84B8-C861-9E43-8BE2-DC4C9391B62B%7dtf10002086_mac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5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coding_nz@yahoo.com</cp:lastModifiedBy>
  <cp:revision>1</cp:revision>
  <dcterms:created xsi:type="dcterms:W3CDTF">2025-09-20T11:31:00Z</dcterms:created>
  <dcterms:modified xsi:type="dcterms:W3CDTF">2025-09-20T11:36:00Z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